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BA5B" w14:textId="77777777" w:rsidR="00406216" w:rsidRPr="00406216" w:rsidRDefault="00406216" w:rsidP="00D20E8F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/>
          <w:b/>
          <w:bCs/>
          <w:sz w:val="48"/>
          <w:szCs w:val="48"/>
        </w:rPr>
        <w:t>เอกสาร</w:t>
      </w: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ประกอบการสอน</w:t>
      </w:r>
    </w:p>
    <w:p w14:paraId="51B0DCC5" w14:textId="77777777" w:rsidR="00D20E8F" w:rsidRPr="00940A0F" w:rsidRDefault="00406216" w:rsidP="00D20E8F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8"/>
          <w:szCs w:val="48"/>
        </w:rPr>
        <w:t>รายวิชา</w:t>
      </w: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การพัฒนาแอปพลิเคชันบนอุปกรณ์เคลื่อนที่</w:t>
      </w:r>
    </w:p>
    <w:p w14:paraId="091255C0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1F70549C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36A9E71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  <w:r w:rsidRPr="00D754EA">
        <w:rPr>
          <w:rFonts w:ascii="TH SarabunPSK" w:hAnsi="TH SarabunPSK" w:cs="TH SarabunPSK"/>
          <w:sz w:val="24"/>
          <w:szCs w:val="24"/>
          <w:cs/>
        </w:rPr>
        <w:br/>
      </w:r>
    </w:p>
    <w:p w14:paraId="1C4D309E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84ECF86" w14:textId="77777777" w:rsidR="00287906" w:rsidRPr="00D754EA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2187AB7" w14:textId="77777777" w:rsidR="00287906" w:rsidRPr="00D754EA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0C72010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225EB57" w14:textId="77777777" w:rsidR="00B04C51" w:rsidRDefault="00B04C51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73C2472A" w14:textId="77777777" w:rsidR="00B04C51" w:rsidRDefault="00B04C51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7F30F8EF" w14:textId="77777777" w:rsidR="00B04C51" w:rsidRPr="00D754EA" w:rsidRDefault="00B04C51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14CAF192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8A2348C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11C6B5C8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0F3861BF" w14:textId="77777777" w:rsidR="00D754EA" w:rsidRPr="00406216" w:rsidRDefault="00D754EA" w:rsidP="00D20E8F">
      <w:pPr>
        <w:jc w:val="center"/>
        <w:rPr>
          <w:rFonts w:ascii="TH SarabunPSK" w:hAnsi="TH SarabunPSK" w:cs="TH SarabunPSK"/>
          <w:sz w:val="12"/>
          <w:szCs w:val="12"/>
        </w:rPr>
      </w:pPr>
    </w:p>
    <w:p w14:paraId="010A96AF" w14:textId="77777777" w:rsidR="00D20E8F" w:rsidRPr="00940A0F" w:rsidRDefault="00D20E8F" w:rsidP="00D20E8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ชวลิต โควีระวงศ์</w:t>
      </w:r>
    </w:p>
    <w:p w14:paraId="0E437731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D404E72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70E40DF" w14:textId="77777777" w:rsidR="00287906" w:rsidRPr="00D754EA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6F5CF0C7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B8DEFD6" w14:textId="77777777" w:rsidR="00287906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6F36D428" w14:textId="77777777" w:rsidR="00B04C51" w:rsidRPr="00D754EA" w:rsidRDefault="00B04C51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2576068F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BE65186" w14:textId="77777777" w:rsidR="00D20E8F" w:rsidRPr="00D754EA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0DD256A7" w14:textId="77777777" w:rsidR="00D20E8F" w:rsidRDefault="00D20E8F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952F765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5EE9B668" w14:textId="77777777" w:rsid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47079005" w14:textId="77777777" w:rsidR="00D754EA" w:rsidRPr="00D754EA" w:rsidRDefault="00D754EA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082CDA4D" w14:textId="77777777" w:rsidR="00287906" w:rsidRDefault="00287906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BBF5E37" w14:textId="77777777" w:rsidR="00B04C51" w:rsidRDefault="00B04C51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378E3E32" w14:textId="77777777" w:rsidR="00B04C51" w:rsidRDefault="00B04C51" w:rsidP="00D20E8F">
      <w:pPr>
        <w:jc w:val="center"/>
        <w:rPr>
          <w:rFonts w:ascii="TH SarabunPSK" w:hAnsi="TH SarabunPSK" w:cs="TH SarabunPSK"/>
          <w:sz w:val="24"/>
          <w:szCs w:val="24"/>
        </w:rPr>
      </w:pPr>
    </w:p>
    <w:p w14:paraId="66F4D250" w14:textId="77777777" w:rsidR="00D754EA" w:rsidRPr="00406216" w:rsidRDefault="00D754EA" w:rsidP="00D20E8F">
      <w:pPr>
        <w:jc w:val="center"/>
        <w:rPr>
          <w:rFonts w:ascii="TH SarabunPSK" w:hAnsi="TH SarabunPSK" w:cs="TH SarabunPSK"/>
          <w:sz w:val="12"/>
          <w:szCs w:val="12"/>
        </w:rPr>
      </w:pPr>
    </w:p>
    <w:p w14:paraId="59353235" w14:textId="77777777" w:rsidR="00D20E8F" w:rsidRPr="00940A0F" w:rsidRDefault="00D20E8F" w:rsidP="00D20E8F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/>
          <w:b/>
          <w:bCs/>
          <w:sz w:val="48"/>
          <w:szCs w:val="48"/>
        </w:rPr>
        <w:t>คณะ</w:t>
      </w: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วิทยาศาสตร์และเทคโนโลยี</w:t>
      </w:r>
    </w:p>
    <w:p w14:paraId="68D411B7" w14:textId="77777777" w:rsidR="00D20E8F" w:rsidRPr="00940A0F" w:rsidRDefault="00D20E8F" w:rsidP="00D20E8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940A0F">
        <w:rPr>
          <w:rFonts w:ascii="TH SarabunPSK" w:hAnsi="TH SarabunPSK" w:cs="TH SarabunPSK"/>
          <w:b/>
          <w:bCs/>
          <w:sz w:val="48"/>
          <w:szCs w:val="48"/>
          <w:cs/>
        </w:rPr>
        <w:t>มหาวิทยาลัยราชภัฏวไลยอลงกรณ์  ในพระบรมราชูปถัมภ์</w:t>
      </w:r>
    </w:p>
    <w:p w14:paraId="2AB879FD" w14:textId="77777777" w:rsidR="00D91C35" w:rsidRPr="00B1537F" w:rsidRDefault="00D20E8F" w:rsidP="00D754EA">
      <w:pPr>
        <w:jc w:val="center"/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/>
          <w:b/>
          <w:bCs/>
          <w:sz w:val="48"/>
          <w:szCs w:val="48"/>
          <w:highlight w:val="yellow"/>
        </w:rPr>
        <w:t>2568</w:t>
      </w:r>
    </w:p>
    <w:sectPr w:rsidR="00D91C35" w:rsidRPr="00B1537F" w:rsidSect="00D754EA">
      <w:pgSz w:w="11906" w:h="16838"/>
      <w:pgMar w:top="2160" w:right="1440" w:bottom="1440" w:left="216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66B"/>
    <w:rsid w:val="000831C4"/>
    <w:rsid w:val="00096FD2"/>
    <w:rsid w:val="00287906"/>
    <w:rsid w:val="002B19AC"/>
    <w:rsid w:val="002D7A3F"/>
    <w:rsid w:val="00406216"/>
    <w:rsid w:val="004B1343"/>
    <w:rsid w:val="005401FF"/>
    <w:rsid w:val="00560896"/>
    <w:rsid w:val="005E6461"/>
    <w:rsid w:val="005F3B34"/>
    <w:rsid w:val="006F27F7"/>
    <w:rsid w:val="006F7748"/>
    <w:rsid w:val="007135A5"/>
    <w:rsid w:val="00746FE9"/>
    <w:rsid w:val="00750CB7"/>
    <w:rsid w:val="00812D36"/>
    <w:rsid w:val="00940A0F"/>
    <w:rsid w:val="00AF4267"/>
    <w:rsid w:val="00B04C51"/>
    <w:rsid w:val="00B1537F"/>
    <w:rsid w:val="00B3219C"/>
    <w:rsid w:val="00B91ED1"/>
    <w:rsid w:val="00C01B0D"/>
    <w:rsid w:val="00C6366B"/>
    <w:rsid w:val="00C87D47"/>
    <w:rsid w:val="00D20E8F"/>
    <w:rsid w:val="00D754EA"/>
    <w:rsid w:val="00D91C35"/>
    <w:rsid w:val="00DC2D71"/>
    <w:rsid w:val="00E139CF"/>
    <w:rsid w:val="00E27A15"/>
    <w:rsid w:val="00F52EFB"/>
    <w:rsid w:val="00FB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0D43E"/>
  <w15:chartTrackingRefBased/>
  <w15:docId w15:val="{6F264CD5-2E1F-4124-BFA6-B67F95D8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raduate\Thesis\Handbook-Thesis\CU\&#3611;&#3585;&#3616;&#3634;&#3625;&#3634;&#3652;&#3607;&#3618;(&#3626;&#3627;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ปกภาษาไทย(สห).dot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[ชื่อวิทยานิพนธ์]</vt:lpstr>
    </vt:vector>
  </TitlesOfParts>
  <Company>Chulalongkorn University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[ชื่อวิทยานิพนธ์]</dc:title>
  <dc:subject/>
  <dc:creator>Grad-03</dc:creator>
  <cp:keywords/>
  <cp:lastModifiedBy>Chavalit Koweerawong</cp:lastModifiedBy>
  <cp:revision>3</cp:revision>
  <cp:lastPrinted>1899-12-31T17:00:00Z</cp:lastPrinted>
  <dcterms:created xsi:type="dcterms:W3CDTF">2026-10-16T07:40:00Z</dcterms:created>
  <dcterms:modified xsi:type="dcterms:W3CDTF">2026-10-16T07:57:00Z</dcterms:modified>
</cp:coreProperties>
</file>